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13BAB856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rPr>
                <w:sz w:val="32"/>
                <w:szCs w:val="32"/>
              </w:rPr>
              <w:alias w:val="Enter company name:"/>
              <w:tag w:val="Enter company name:"/>
              <w:id w:val="-1907209145"/>
              <w:placeholder>
                <w:docPart w:val="68676EC7B543473E88847ED766E781A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239BF820" w14:textId="219AFDC8" w:rsidR="00210CE4" w:rsidRPr="00C53907" w:rsidRDefault="00210CE4" w:rsidP="00C53907">
                <w:pPr>
                  <w:pStyle w:val="Title"/>
                  <w:jc w:val="left"/>
                  <w:rPr>
                    <w:sz w:val="32"/>
                    <w:szCs w:val="32"/>
                  </w:rPr>
                </w:pPr>
                <w:r w:rsidRPr="00C53907">
                  <w:rPr>
                    <w:sz w:val="32"/>
                    <w:szCs w:val="32"/>
                  </w:rPr>
                  <w:t>ADVANCED MACHINE CO</w:t>
                </w:r>
              </w:p>
            </w:sdtContent>
          </w:sdt>
          <w:p w14:paraId="442AF650" w14:textId="77777777" w:rsidR="00210CE4" w:rsidRDefault="00210CE4"/>
          <w:p w14:paraId="6172ECFE" w14:textId="6CD1B573" w:rsidR="008049DB" w:rsidRDefault="00210CE4">
            <w:r>
              <w:t>4450 W Belmont Ave</w:t>
            </w:r>
          </w:p>
          <w:p w14:paraId="10FAC8E2" w14:textId="5E4088EC" w:rsidR="00616194" w:rsidRDefault="00210CE4">
            <w:r>
              <w:t>Chicago IL, 60641</w:t>
            </w:r>
          </w:p>
          <w:p w14:paraId="303E9401" w14:textId="77777777" w:rsidR="008049DB" w:rsidRDefault="00056B20">
            <w:r>
              <w:t>773.545.9790</w:t>
            </w:r>
          </w:p>
          <w:p w14:paraId="7FF93C32" w14:textId="757AE846" w:rsidR="00056B20" w:rsidRDefault="00056B20">
            <w:r>
              <w:t>ben@advancedmco.com</w:t>
            </w:r>
          </w:p>
        </w:tc>
        <w:tc>
          <w:tcPr>
            <w:tcW w:w="5048" w:type="dxa"/>
          </w:tcPr>
          <w:p w14:paraId="17874FEA" w14:textId="5C124836" w:rsidR="008049DB" w:rsidRPr="00C53907" w:rsidRDefault="00210CE4">
            <w:pPr>
              <w:pStyle w:val="Title"/>
              <w:rPr>
                <w:sz w:val="32"/>
                <w:szCs w:val="32"/>
              </w:rPr>
            </w:pPr>
            <w:r w:rsidRPr="00C53907">
              <w:rPr>
                <w:sz w:val="32"/>
                <w:szCs w:val="32"/>
              </w:rPr>
              <w:t>Purchase order</w:t>
            </w:r>
          </w:p>
          <w:p w14:paraId="3D118053" w14:textId="49FA1829" w:rsidR="008049DB" w:rsidRDefault="00210CE4">
            <w:pPr>
              <w:pStyle w:val="Heading2"/>
            </w:pPr>
            <w:r w:rsidRPr="00C53907">
              <w:rPr>
                <w:b/>
                <w:bCs/>
              </w:rPr>
              <w:t>PO #</w:t>
            </w:r>
            <w:r w:rsidR="00CE7F7E">
              <w:t xml:space="preserve"> </w:t>
            </w:r>
            <w:r w:rsidR="00056B20">
              <w:t>{{PO_NUM}}</w:t>
            </w:r>
          </w:p>
          <w:p w14:paraId="6374D275" w14:textId="4389B671" w:rsidR="008049DB" w:rsidRDefault="00210CE4">
            <w:pPr>
              <w:pStyle w:val="Heading2"/>
            </w:pPr>
            <w:r>
              <w:t>{{DATE}}</w:t>
            </w:r>
          </w:p>
        </w:tc>
      </w:tr>
      <w:tr w:rsidR="008049DB" w14:paraId="5A990D41" w14:textId="77777777" w:rsidTr="00907574">
        <w:trPr>
          <w:trHeight w:val="1440"/>
        </w:trPr>
        <w:tc>
          <w:tcPr>
            <w:tcW w:w="5032" w:type="dxa"/>
          </w:tcPr>
          <w:p w14:paraId="5E4D0479" w14:textId="5946BDBB" w:rsidR="008049DB" w:rsidRDefault="008049DB" w:rsidP="00210CE4">
            <w:pPr>
              <w:pStyle w:val="Heading3"/>
            </w:pPr>
          </w:p>
          <w:p w14:paraId="4BB179D6" w14:textId="53A90892" w:rsidR="008049DB" w:rsidRDefault="00210CE4">
            <w:r>
              <w:t>{{VENDOR_NAME}}</w:t>
            </w:r>
          </w:p>
          <w:p w14:paraId="729BE573" w14:textId="2E6CDAF6" w:rsidR="008049DB" w:rsidRDefault="00210CE4">
            <w:r>
              <w:t>{{VENDOR_STREET}}</w:t>
            </w:r>
          </w:p>
          <w:p w14:paraId="54B7FBD9" w14:textId="77777777" w:rsidR="00210CE4" w:rsidRDefault="00210CE4">
            <w:r>
              <w:t>{{VENDOR_ZIP}}</w:t>
            </w:r>
          </w:p>
          <w:p w14:paraId="5F11C5D4" w14:textId="38D85143" w:rsidR="00210CE4" w:rsidRDefault="00210CE4">
            <w:r>
              <w:t>{{VENDOR_PHONE}}</w:t>
            </w:r>
          </w:p>
        </w:tc>
        <w:tc>
          <w:tcPr>
            <w:tcW w:w="5048" w:type="dxa"/>
          </w:tcPr>
          <w:p w14:paraId="5108D325" w14:textId="6FCA2225" w:rsidR="008049DB" w:rsidRDefault="008049DB" w:rsidP="00210CE4">
            <w:pPr>
              <w:pStyle w:val="Heading3"/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56FACBA4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C9E5626" w14:textId="37D89631" w:rsidR="008049DB" w:rsidRDefault="00C53907">
            <w:pPr>
              <w:pStyle w:val="Heading3"/>
              <w:spacing w:line="264" w:lineRule="auto"/>
            </w:pPr>
            <w:r>
              <w:t>COMMENTS:</w:t>
            </w:r>
          </w:p>
          <w:p w14:paraId="215BB9FC" w14:textId="7D8BEB74" w:rsidR="008049DB" w:rsidRDefault="00C53907">
            <w:pPr>
              <w:spacing w:line="264" w:lineRule="auto"/>
            </w:pPr>
            <w:r>
              <w:t>{{INSTRUCTIONS}}</w:t>
            </w:r>
          </w:p>
        </w:tc>
      </w:tr>
    </w:tbl>
    <w:p w14:paraId="25E0AFAE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3E38639A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37C05A23" w14:textId="77777777" w:rsidR="008049DB" w:rsidRDefault="00000000">
            <w:pPr>
              <w:pStyle w:val="Heading4"/>
            </w:pPr>
            <w:sdt>
              <w:sdtPr>
                <w:alias w:val="Quantity:"/>
                <w:tag w:val="Quantity:"/>
                <w:id w:val="-1738312568"/>
                <w:placeholder>
                  <w:docPart w:val="0457AF2E55F043F690C077B4E32DBC47"/>
                </w:placeholder>
                <w:temporary/>
                <w:showingPlcHdr/>
                <w15:appearance w15:val="hidden"/>
              </w:sdtPr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94EC5D5" w14:textId="77777777" w:rsidR="008049DB" w:rsidRDefault="00000000">
            <w:pPr>
              <w:pStyle w:val="Heading4"/>
            </w:pPr>
            <w:sdt>
              <w:sdtPr>
                <w:alias w:val="Description:"/>
                <w:tag w:val="Description:"/>
                <w:id w:val="1198742974"/>
                <w:placeholder>
                  <w:docPart w:val="BA1141A590E84B858C83AA987102F801"/>
                </w:placeholder>
                <w:temporary/>
                <w:showingPlcHdr/>
                <w15:appearance w15:val="hidden"/>
              </w:sdtPr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0E086369" w14:textId="77777777" w:rsidR="008049DB" w:rsidRDefault="00000000">
            <w:pPr>
              <w:pStyle w:val="Heading4"/>
            </w:pPr>
            <w:sdt>
              <w:sdtPr>
                <w:alias w:val="Unit price:"/>
                <w:tag w:val="Unit price:"/>
                <w:id w:val="1604447165"/>
                <w:placeholder>
                  <w:docPart w:val="D8582E0969C64022BFBA62FBA5ED37C6"/>
                </w:placeholder>
                <w:temporary/>
                <w:showingPlcHdr/>
                <w15:appearance w15:val="hidden"/>
              </w:sdtPr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72DA5D40" w14:textId="77777777" w:rsidR="008049DB" w:rsidRDefault="00000000">
            <w:pPr>
              <w:pStyle w:val="Heading4"/>
            </w:pPr>
            <w:sdt>
              <w:sdtPr>
                <w:alias w:val="Total:"/>
                <w:tag w:val="Total:"/>
                <w:id w:val="-150831350"/>
                <w:placeholder>
                  <w:docPart w:val="8B0722DBEB6948519B1401727E9754AC"/>
                </w:placeholder>
                <w:temporary/>
                <w:showingPlcHdr/>
                <w15:appearance w15:val="hidden"/>
              </w:sdtPr>
              <w:sdtContent>
                <w:r w:rsidR="00934F6F">
                  <w:t>TOTAL</w:t>
                </w:r>
              </w:sdtContent>
            </w:sdt>
          </w:p>
        </w:tc>
      </w:tr>
      <w:tr w:rsidR="008049DB" w14:paraId="48A241D6" w14:textId="77777777" w:rsidTr="002558FA">
        <w:tc>
          <w:tcPr>
            <w:tcW w:w="1817" w:type="dxa"/>
          </w:tcPr>
          <w:p w14:paraId="1451CE75" w14:textId="644980E9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6A2B3C" w14:textId="77777777" w:rsidR="008049DB" w:rsidRDefault="008049DB"/>
        </w:tc>
        <w:tc>
          <w:tcPr>
            <w:tcW w:w="1404" w:type="dxa"/>
          </w:tcPr>
          <w:p w14:paraId="01095047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D595F1A" w14:textId="77777777" w:rsidR="008049DB" w:rsidRDefault="008049DB">
            <w:pPr>
              <w:pStyle w:val="Amount"/>
            </w:pPr>
          </w:p>
        </w:tc>
      </w:tr>
      <w:tr w:rsidR="008049DB" w14:paraId="1E9CF47A" w14:textId="77777777" w:rsidTr="002558FA">
        <w:tc>
          <w:tcPr>
            <w:tcW w:w="1817" w:type="dxa"/>
          </w:tcPr>
          <w:p w14:paraId="13C4886F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75B2CE0E" w14:textId="77777777" w:rsidR="008049DB" w:rsidRDefault="008049DB"/>
        </w:tc>
        <w:tc>
          <w:tcPr>
            <w:tcW w:w="1404" w:type="dxa"/>
          </w:tcPr>
          <w:p w14:paraId="6797F714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4BEEAE2E" w14:textId="77777777" w:rsidR="008049DB" w:rsidRDefault="008049DB">
            <w:pPr>
              <w:pStyle w:val="Amount"/>
            </w:pPr>
          </w:p>
        </w:tc>
      </w:tr>
      <w:tr w:rsidR="008049DB" w14:paraId="34B1A4A2" w14:textId="77777777" w:rsidTr="002558FA">
        <w:tc>
          <w:tcPr>
            <w:tcW w:w="1817" w:type="dxa"/>
          </w:tcPr>
          <w:p w14:paraId="065BB707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07893EB2" w14:textId="77777777" w:rsidR="008049DB" w:rsidRDefault="008049DB"/>
        </w:tc>
        <w:tc>
          <w:tcPr>
            <w:tcW w:w="1404" w:type="dxa"/>
          </w:tcPr>
          <w:p w14:paraId="3736DA27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4E5BD971" w14:textId="77777777" w:rsidR="008049DB" w:rsidRDefault="008049DB">
            <w:pPr>
              <w:pStyle w:val="Amount"/>
            </w:pPr>
          </w:p>
        </w:tc>
      </w:tr>
      <w:tr w:rsidR="008049DB" w14:paraId="3EAA16AA" w14:textId="77777777" w:rsidTr="002558FA">
        <w:tc>
          <w:tcPr>
            <w:tcW w:w="1817" w:type="dxa"/>
          </w:tcPr>
          <w:p w14:paraId="1E05B9D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5CB8130C" w14:textId="77777777" w:rsidR="008049DB" w:rsidRDefault="008049DB"/>
        </w:tc>
        <w:tc>
          <w:tcPr>
            <w:tcW w:w="1404" w:type="dxa"/>
          </w:tcPr>
          <w:p w14:paraId="1CBFA34E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7EE8A90B" w14:textId="77777777" w:rsidR="008049DB" w:rsidRDefault="008049DB">
            <w:pPr>
              <w:pStyle w:val="Amount"/>
            </w:pPr>
          </w:p>
        </w:tc>
      </w:tr>
      <w:tr w:rsidR="008049DB" w14:paraId="15C9C3E8" w14:textId="77777777" w:rsidTr="002558FA">
        <w:tc>
          <w:tcPr>
            <w:tcW w:w="1817" w:type="dxa"/>
          </w:tcPr>
          <w:p w14:paraId="1E34416A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55BE4830" w14:textId="77777777" w:rsidR="008049DB" w:rsidRDefault="008049DB"/>
        </w:tc>
        <w:tc>
          <w:tcPr>
            <w:tcW w:w="1404" w:type="dxa"/>
          </w:tcPr>
          <w:p w14:paraId="7FE43A9E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71A9AFCA" w14:textId="77777777" w:rsidR="008049DB" w:rsidRDefault="008049DB">
            <w:pPr>
              <w:pStyle w:val="Amount"/>
            </w:pPr>
          </w:p>
        </w:tc>
      </w:tr>
      <w:tr w:rsidR="008049DB" w14:paraId="652928D8" w14:textId="77777777" w:rsidTr="002558FA">
        <w:tc>
          <w:tcPr>
            <w:tcW w:w="1817" w:type="dxa"/>
          </w:tcPr>
          <w:p w14:paraId="786D67EE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18390EB3" w14:textId="77777777" w:rsidR="008049DB" w:rsidRDefault="008049DB"/>
        </w:tc>
        <w:tc>
          <w:tcPr>
            <w:tcW w:w="1404" w:type="dxa"/>
          </w:tcPr>
          <w:p w14:paraId="5FF5989B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6BEC5942" w14:textId="77777777" w:rsidR="008049DB" w:rsidRDefault="008049DB">
            <w:pPr>
              <w:pStyle w:val="Amount"/>
            </w:pPr>
          </w:p>
        </w:tc>
      </w:tr>
      <w:tr w:rsidR="008049DB" w14:paraId="35538A82" w14:textId="77777777" w:rsidTr="002558FA">
        <w:tc>
          <w:tcPr>
            <w:tcW w:w="1817" w:type="dxa"/>
          </w:tcPr>
          <w:p w14:paraId="7710C7A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59C81BB2" w14:textId="77777777" w:rsidR="008049DB" w:rsidRDefault="008049DB"/>
        </w:tc>
        <w:tc>
          <w:tcPr>
            <w:tcW w:w="1404" w:type="dxa"/>
          </w:tcPr>
          <w:p w14:paraId="6CDB672F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38126904" w14:textId="77777777" w:rsidR="008049DB" w:rsidRDefault="008049DB">
            <w:pPr>
              <w:pStyle w:val="Amount"/>
            </w:pPr>
          </w:p>
        </w:tc>
      </w:tr>
      <w:tr w:rsidR="008049DB" w14:paraId="2410EFA8" w14:textId="77777777" w:rsidTr="002558FA">
        <w:tc>
          <w:tcPr>
            <w:tcW w:w="1817" w:type="dxa"/>
          </w:tcPr>
          <w:p w14:paraId="60F55EB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03F62E1" w14:textId="77777777" w:rsidR="008049DB" w:rsidRDefault="008049DB"/>
        </w:tc>
        <w:tc>
          <w:tcPr>
            <w:tcW w:w="1404" w:type="dxa"/>
          </w:tcPr>
          <w:p w14:paraId="5AC127C1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3F1F0509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254F345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06EFC027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36AB534A" w14:textId="0B341335" w:rsidR="008049DB" w:rsidRDefault="00056B20">
            <w:pPr>
              <w:pStyle w:val="Heading2"/>
              <w:spacing w:line="264" w:lineRule="auto"/>
            </w:pPr>
            <w:r>
              <w:t>TOTAL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65A6FD6C" w14:textId="31B2F37E" w:rsidR="008049DB" w:rsidRDefault="00C53907">
            <w:pPr>
              <w:pStyle w:val="Amount"/>
              <w:spacing w:line="264" w:lineRule="auto"/>
            </w:pPr>
            <w:r>
              <w:t>{{TOTAL}}</w:t>
            </w:r>
          </w:p>
        </w:tc>
      </w:tr>
    </w:tbl>
    <w:p w14:paraId="10D2430C" w14:textId="6870FE12" w:rsidR="008049DB" w:rsidRDefault="008049DB" w:rsidP="00C53907">
      <w:pPr>
        <w:pStyle w:val="Instructions"/>
      </w:pPr>
    </w:p>
    <w:p w14:paraId="6D62D137" w14:textId="7E0BEE4B" w:rsidR="00837ECD" w:rsidRPr="00837ECD" w:rsidRDefault="00C53907" w:rsidP="00837ECD">
      <w:pPr>
        <w:pStyle w:val="ThankYou"/>
      </w:pPr>
      <w:r>
        <w:t>THANK YOU!</w:t>
      </w:r>
    </w:p>
    <w:sectPr w:rsidR="00837ECD" w:rsidRPr="00837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B83A" w14:textId="77777777" w:rsidR="00687B8F" w:rsidRDefault="00687B8F">
      <w:pPr>
        <w:spacing w:line="240" w:lineRule="auto"/>
      </w:pPr>
      <w:r>
        <w:separator/>
      </w:r>
    </w:p>
  </w:endnote>
  <w:endnote w:type="continuationSeparator" w:id="0">
    <w:p w14:paraId="74C526EE" w14:textId="77777777" w:rsidR="00687B8F" w:rsidRDefault="00687B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1F56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21AA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2D3F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27C4" w14:textId="77777777" w:rsidR="00687B8F" w:rsidRDefault="00687B8F">
      <w:pPr>
        <w:spacing w:line="240" w:lineRule="auto"/>
      </w:pPr>
      <w:r>
        <w:separator/>
      </w:r>
    </w:p>
  </w:footnote>
  <w:footnote w:type="continuationSeparator" w:id="0">
    <w:p w14:paraId="5C80F32B" w14:textId="77777777" w:rsidR="00687B8F" w:rsidRDefault="00687B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FB5B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EBCB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7F6C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94636">
    <w:abstractNumId w:val="9"/>
  </w:num>
  <w:num w:numId="2" w16cid:durableId="1811088661">
    <w:abstractNumId w:val="7"/>
  </w:num>
  <w:num w:numId="3" w16cid:durableId="190726321">
    <w:abstractNumId w:val="6"/>
  </w:num>
  <w:num w:numId="4" w16cid:durableId="61410240">
    <w:abstractNumId w:val="5"/>
  </w:num>
  <w:num w:numId="5" w16cid:durableId="606474484">
    <w:abstractNumId w:val="4"/>
  </w:num>
  <w:num w:numId="6" w16cid:durableId="706487358">
    <w:abstractNumId w:val="8"/>
  </w:num>
  <w:num w:numId="7" w16cid:durableId="1656568170">
    <w:abstractNumId w:val="3"/>
  </w:num>
  <w:num w:numId="8" w16cid:durableId="821392755">
    <w:abstractNumId w:val="2"/>
  </w:num>
  <w:num w:numId="9" w16cid:durableId="834107318">
    <w:abstractNumId w:val="1"/>
  </w:num>
  <w:num w:numId="10" w16cid:durableId="141095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E4"/>
    <w:rsid w:val="00055AF8"/>
    <w:rsid w:val="00056B20"/>
    <w:rsid w:val="00210CE4"/>
    <w:rsid w:val="00245FF3"/>
    <w:rsid w:val="002558FA"/>
    <w:rsid w:val="00323F56"/>
    <w:rsid w:val="003667F4"/>
    <w:rsid w:val="00616194"/>
    <w:rsid w:val="00687B8F"/>
    <w:rsid w:val="006A3739"/>
    <w:rsid w:val="007577D4"/>
    <w:rsid w:val="00793AFB"/>
    <w:rsid w:val="007D3668"/>
    <w:rsid w:val="008049DB"/>
    <w:rsid w:val="00837ECD"/>
    <w:rsid w:val="00907574"/>
    <w:rsid w:val="00934F6F"/>
    <w:rsid w:val="00966901"/>
    <w:rsid w:val="00981A82"/>
    <w:rsid w:val="00A93410"/>
    <w:rsid w:val="00B76A92"/>
    <w:rsid w:val="00BB4862"/>
    <w:rsid w:val="00BF2506"/>
    <w:rsid w:val="00C3067E"/>
    <w:rsid w:val="00C53907"/>
    <w:rsid w:val="00CE7F7E"/>
    <w:rsid w:val="00CF07F2"/>
    <w:rsid w:val="00D934CD"/>
    <w:rsid w:val="00E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820E7"/>
  <w15:chartTrackingRefBased/>
  <w15:docId w15:val="{60C602C2-350F-4380-A25B-1C9427A6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C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676EC7B543473E88847ED766E78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4BC24-99EE-447B-BF81-FF8B20D1BFC1}"/>
      </w:docPartPr>
      <w:docPartBody>
        <w:p w:rsidR="00000000" w:rsidRDefault="00000000">
          <w:pPr>
            <w:pStyle w:val="68676EC7B543473E88847ED766E781A3"/>
          </w:pPr>
          <w:r>
            <w:t>Company Name</w:t>
          </w:r>
        </w:p>
      </w:docPartBody>
    </w:docPart>
    <w:docPart>
      <w:docPartPr>
        <w:name w:val="0457AF2E55F043F690C077B4E32DB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2B880-4D91-4C72-8954-90A1607B4866}"/>
      </w:docPartPr>
      <w:docPartBody>
        <w:p w:rsidR="00000000" w:rsidRDefault="00000000">
          <w:pPr>
            <w:pStyle w:val="0457AF2E55F043F690C077B4E32DBC47"/>
          </w:pPr>
          <w:r>
            <w:t>QUANTITY</w:t>
          </w:r>
        </w:p>
      </w:docPartBody>
    </w:docPart>
    <w:docPart>
      <w:docPartPr>
        <w:name w:val="BA1141A590E84B858C83AA987102F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4C23C-EE6C-46B0-970E-0D22A5F91168}"/>
      </w:docPartPr>
      <w:docPartBody>
        <w:p w:rsidR="00000000" w:rsidRDefault="00000000">
          <w:pPr>
            <w:pStyle w:val="BA1141A590E84B858C83AA987102F801"/>
          </w:pPr>
          <w:r>
            <w:t>DESCRIPTION</w:t>
          </w:r>
        </w:p>
      </w:docPartBody>
    </w:docPart>
    <w:docPart>
      <w:docPartPr>
        <w:name w:val="D8582E0969C64022BFBA62FBA5ED3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6F622-F8C7-44B6-9F80-C86D26B7D941}"/>
      </w:docPartPr>
      <w:docPartBody>
        <w:p w:rsidR="00000000" w:rsidRDefault="00000000">
          <w:pPr>
            <w:pStyle w:val="D8582E0969C64022BFBA62FBA5ED37C6"/>
          </w:pPr>
          <w:r>
            <w:t>UNIT PRICE</w:t>
          </w:r>
        </w:p>
      </w:docPartBody>
    </w:docPart>
    <w:docPart>
      <w:docPartPr>
        <w:name w:val="8B0722DBEB6948519B1401727E975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51E47-D7E6-4721-BA67-6A2877319CD3}"/>
      </w:docPartPr>
      <w:docPartBody>
        <w:p w:rsidR="00000000" w:rsidRDefault="00000000">
          <w:pPr>
            <w:pStyle w:val="8B0722DBEB6948519B1401727E9754AC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96"/>
    <w:rsid w:val="001E1D96"/>
    <w:rsid w:val="00245FF3"/>
    <w:rsid w:val="008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676EC7B543473E88847ED766E781A3">
    <w:name w:val="68676EC7B543473E88847ED766E781A3"/>
  </w:style>
  <w:style w:type="paragraph" w:customStyle="1" w:styleId="EB20B327F1F244DC88D521635C8C4283">
    <w:name w:val="EB20B327F1F244DC88D521635C8C4283"/>
  </w:style>
  <w:style w:type="paragraph" w:customStyle="1" w:styleId="313BD7E1BF194A6FB5887A84F4B17087">
    <w:name w:val="313BD7E1BF194A6FB5887A84F4B17087"/>
  </w:style>
  <w:style w:type="paragraph" w:customStyle="1" w:styleId="8AAC635E9DF24C3696A94227652F3F86">
    <w:name w:val="8AAC635E9DF24C3696A94227652F3F86"/>
  </w:style>
  <w:style w:type="paragraph" w:customStyle="1" w:styleId="23E7A4EEACD3461E914FA581D90E7B02">
    <w:name w:val="23E7A4EEACD3461E914FA581D90E7B02"/>
  </w:style>
  <w:style w:type="paragraph" w:customStyle="1" w:styleId="A07A5EA5775C4FF0919D79C1A2544149">
    <w:name w:val="A07A5EA5775C4FF0919D79C1A2544149"/>
  </w:style>
  <w:style w:type="paragraph" w:customStyle="1" w:styleId="0D47EB5616A4427ABEFA885FD6000BB0">
    <w:name w:val="0D47EB5616A4427ABEFA885FD6000BB0"/>
  </w:style>
  <w:style w:type="paragraph" w:customStyle="1" w:styleId="6927AC8008254F3ABFF3E649428C4C72">
    <w:name w:val="6927AC8008254F3ABFF3E649428C4C72"/>
  </w:style>
  <w:style w:type="paragraph" w:customStyle="1" w:styleId="8D87C10AC5A5416BBF59F91BB510A033">
    <w:name w:val="8D87C10AC5A5416BBF59F91BB510A033"/>
  </w:style>
  <w:style w:type="paragraph" w:customStyle="1" w:styleId="52C99F4307DF4A129D0160001AB0C81B">
    <w:name w:val="52C99F4307DF4A129D0160001AB0C81B"/>
  </w:style>
  <w:style w:type="paragraph" w:customStyle="1" w:styleId="F39E307475EB4FADB1A9DAD923EB9761">
    <w:name w:val="F39E307475EB4FADB1A9DAD923EB9761"/>
  </w:style>
  <w:style w:type="paragraph" w:customStyle="1" w:styleId="CEA02AFB8393492D874D17B0BB75D254">
    <w:name w:val="CEA02AFB8393492D874D17B0BB75D254"/>
  </w:style>
  <w:style w:type="paragraph" w:customStyle="1" w:styleId="700B86E516454398A8192B2739D3D7F4">
    <w:name w:val="700B86E516454398A8192B2739D3D7F4"/>
  </w:style>
  <w:style w:type="paragraph" w:customStyle="1" w:styleId="D3B4CF4C12D04D0C8D0AAE5C3BD652C6">
    <w:name w:val="D3B4CF4C12D04D0C8D0AAE5C3BD652C6"/>
  </w:style>
  <w:style w:type="paragraph" w:customStyle="1" w:styleId="B63EA5C6E287415B9A8305969CC9EF75">
    <w:name w:val="B63EA5C6E287415B9A8305969CC9EF75"/>
  </w:style>
  <w:style w:type="paragraph" w:customStyle="1" w:styleId="97D3E751854548AEAE83D41DB3248B36">
    <w:name w:val="97D3E751854548AEAE83D41DB3248B36"/>
  </w:style>
  <w:style w:type="paragraph" w:customStyle="1" w:styleId="D69849C534A1419F9682FE62F46337F0">
    <w:name w:val="D69849C534A1419F9682FE62F46337F0"/>
  </w:style>
  <w:style w:type="paragraph" w:customStyle="1" w:styleId="FAEC780EEA9941278EE24F1A276C7FF7">
    <w:name w:val="FAEC780EEA9941278EE24F1A276C7FF7"/>
  </w:style>
  <w:style w:type="paragraph" w:customStyle="1" w:styleId="94004BDC48534C6AA5236AFC183200F8">
    <w:name w:val="94004BDC48534C6AA5236AFC183200F8"/>
  </w:style>
  <w:style w:type="paragraph" w:customStyle="1" w:styleId="7F1AC994356D49C1AFBFAF8D4F196C7E">
    <w:name w:val="7F1AC994356D49C1AFBFAF8D4F196C7E"/>
  </w:style>
  <w:style w:type="paragraph" w:customStyle="1" w:styleId="ADFA874A47A5426EAC1770EF3CA1C2EF">
    <w:name w:val="ADFA874A47A5426EAC1770EF3CA1C2EF"/>
  </w:style>
  <w:style w:type="paragraph" w:customStyle="1" w:styleId="453AF0DA5433420EB9EB3EB6CA4D406B">
    <w:name w:val="453AF0DA5433420EB9EB3EB6CA4D406B"/>
  </w:style>
  <w:style w:type="paragraph" w:customStyle="1" w:styleId="1235E1381C4B44AAA72D853E9062F01B">
    <w:name w:val="1235E1381C4B44AAA72D853E9062F01B"/>
  </w:style>
  <w:style w:type="paragraph" w:customStyle="1" w:styleId="221AF8CA56084AC2ABFD1C1318DF8ED2">
    <w:name w:val="221AF8CA56084AC2ABFD1C1318DF8ED2"/>
  </w:style>
  <w:style w:type="paragraph" w:customStyle="1" w:styleId="22ACB4684B2049EC8FB2C470EE6EB372">
    <w:name w:val="22ACB4684B2049EC8FB2C470EE6EB372"/>
  </w:style>
  <w:style w:type="paragraph" w:customStyle="1" w:styleId="79C898225185495CBE7DE06C246D0AFB">
    <w:name w:val="79C898225185495CBE7DE06C246D0AFB"/>
  </w:style>
  <w:style w:type="paragraph" w:customStyle="1" w:styleId="F1263BE9E1964A79B4F860B6643660EF">
    <w:name w:val="F1263BE9E1964A79B4F860B6643660EF"/>
  </w:style>
  <w:style w:type="paragraph" w:customStyle="1" w:styleId="F7F4A838D03D40F9AB8070E69C2BF976">
    <w:name w:val="F7F4A838D03D40F9AB8070E69C2BF976"/>
  </w:style>
  <w:style w:type="paragraph" w:customStyle="1" w:styleId="8725E1872B74492B983ADDC4A10C48CA">
    <w:name w:val="8725E1872B74492B983ADDC4A10C48CA"/>
  </w:style>
  <w:style w:type="paragraph" w:customStyle="1" w:styleId="54C6164DD3714E5E9908D6E0C37A27F7">
    <w:name w:val="54C6164DD3714E5E9908D6E0C37A27F7"/>
  </w:style>
  <w:style w:type="paragraph" w:customStyle="1" w:styleId="03E1E3DF0C9444CEBB05AD2E579F56AC">
    <w:name w:val="03E1E3DF0C9444CEBB05AD2E579F56AC"/>
  </w:style>
  <w:style w:type="paragraph" w:customStyle="1" w:styleId="9FC86307D3844E5B8811F278B8297ACE">
    <w:name w:val="9FC86307D3844E5B8811F278B8297ACE"/>
  </w:style>
  <w:style w:type="paragraph" w:customStyle="1" w:styleId="B6A2EB254BB94799AE59A0441C97420C">
    <w:name w:val="B6A2EB254BB94799AE59A0441C97420C"/>
  </w:style>
  <w:style w:type="paragraph" w:customStyle="1" w:styleId="32B421B439C94FA4B0F5A3C81EA76D0E">
    <w:name w:val="32B421B439C94FA4B0F5A3C81EA76D0E"/>
  </w:style>
  <w:style w:type="paragraph" w:customStyle="1" w:styleId="695AFC5CF523441DB8CA43B44B025C32">
    <w:name w:val="695AFC5CF523441DB8CA43B44B025C32"/>
  </w:style>
  <w:style w:type="paragraph" w:customStyle="1" w:styleId="F52864A1E8DD450F80517E76F3E26DAE">
    <w:name w:val="F52864A1E8DD450F80517E76F3E26DAE"/>
  </w:style>
  <w:style w:type="paragraph" w:customStyle="1" w:styleId="0457AF2E55F043F690C077B4E32DBC47">
    <w:name w:val="0457AF2E55F043F690C077B4E32DBC47"/>
  </w:style>
  <w:style w:type="paragraph" w:customStyle="1" w:styleId="BA1141A590E84B858C83AA987102F801">
    <w:name w:val="BA1141A590E84B858C83AA987102F801"/>
  </w:style>
  <w:style w:type="paragraph" w:customStyle="1" w:styleId="D8582E0969C64022BFBA62FBA5ED37C6">
    <w:name w:val="D8582E0969C64022BFBA62FBA5ED37C6"/>
  </w:style>
  <w:style w:type="paragraph" w:customStyle="1" w:styleId="8B0722DBEB6948519B1401727E9754AC">
    <w:name w:val="8B0722DBEB6948519B1401727E9754AC"/>
  </w:style>
  <w:style w:type="paragraph" w:customStyle="1" w:styleId="4AEF1F763B8B4252AEF5F4A96C3FACFB">
    <w:name w:val="4AEF1F763B8B4252AEF5F4A96C3FACFB"/>
  </w:style>
  <w:style w:type="paragraph" w:customStyle="1" w:styleId="E2AB2230230C4E598545A0B8895899A5">
    <w:name w:val="E2AB2230230C4E598545A0B8895899A5"/>
  </w:style>
  <w:style w:type="paragraph" w:customStyle="1" w:styleId="8DC8AD36D25742ABA21EB4D1F5AA2B45">
    <w:name w:val="8DC8AD36D25742ABA21EB4D1F5AA2B45"/>
  </w:style>
  <w:style w:type="paragraph" w:customStyle="1" w:styleId="A418E605E03C466DA8E1CCE436A3D37A">
    <w:name w:val="A418E605E03C466DA8E1CCE436A3D37A"/>
  </w:style>
  <w:style w:type="paragraph" w:customStyle="1" w:styleId="843BD159828E412A8A668F2FDAFD293D">
    <w:name w:val="843BD159828E412A8A668F2FDAFD293D"/>
  </w:style>
  <w:style w:type="paragraph" w:customStyle="1" w:styleId="478FCEE3935B45818C069222ABF707D3">
    <w:name w:val="478FCEE3935B45818C069222ABF707D3"/>
  </w:style>
  <w:style w:type="paragraph" w:customStyle="1" w:styleId="121F8C5D03C443CFA4B7D758473D5B8E">
    <w:name w:val="121F8C5D03C443CFA4B7D758473D5B8E"/>
  </w:style>
  <w:style w:type="paragraph" w:customStyle="1" w:styleId="B575CEE75B58416CBAAD870881B6E7C3">
    <w:name w:val="B575CEE75B58416CBAAD870881B6E7C3"/>
  </w:style>
  <w:style w:type="paragraph" w:customStyle="1" w:styleId="5E481DDFC7404954B2210F359650DDF8">
    <w:name w:val="5E481DDFC7404954B2210F359650DDF8"/>
  </w:style>
  <w:style w:type="paragraph" w:customStyle="1" w:styleId="811A5625ACFD493EB38D81ED5082F9AB">
    <w:name w:val="811A5625ACFD493EB38D81ED5082F9AB"/>
  </w:style>
  <w:style w:type="paragraph" w:customStyle="1" w:styleId="3B8F3A1FAD1148AF93EC706C45997A9C">
    <w:name w:val="3B8F3A1FAD1148AF93EC706C45997A9C"/>
  </w:style>
  <w:style w:type="paragraph" w:customStyle="1" w:styleId="1F1A8EA0E5D04C4183CA00F2D0797DDF">
    <w:name w:val="1F1A8EA0E5D04C4183CA00F2D0797DDF"/>
  </w:style>
  <w:style w:type="paragraph" w:customStyle="1" w:styleId="03C61BD6FC0A461EAC36FA3BFEB4F62D">
    <w:name w:val="03C61BD6FC0A461EAC36FA3BFEB4F62D"/>
    <w:rsid w:val="001E1D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(document).dotx</Template>
  <TotalTime>16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ADVANCED MACHINE CO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dc:description/>
  <cp:lastModifiedBy>AMC</cp:lastModifiedBy>
  <cp:revision>2</cp:revision>
  <dcterms:created xsi:type="dcterms:W3CDTF">2025-08-12T14:33:00Z</dcterms:created>
  <dcterms:modified xsi:type="dcterms:W3CDTF">2025-08-12T14:49:00Z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